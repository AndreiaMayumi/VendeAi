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FD77" w14:textId="77777777" w:rsidR="00F5252D" w:rsidRDefault="003D1B14">
      <w:pPr>
        <w:pStyle w:val="Ttulo1"/>
      </w:pPr>
      <w:r>
        <w:t>Identificação</w:t>
      </w:r>
    </w:p>
    <w:p w14:paraId="656573BA" w14:textId="77777777" w:rsidR="00F5252D" w:rsidRDefault="00F5252D" w:rsidP="009F3F0E">
      <w:pPr>
        <w:pStyle w:val="Instruo"/>
        <w:ind w:left="706"/>
      </w:pPr>
    </w:p>
    <w:p w14:paraId="00159AF0" w14:textId="77777777" w:rsidR="00F5252D" w:rsidRDefault="00F5252D"/>
    <w:tbl>
      <w:tblPr>
        <w:tblW w:w="4972" w:type="pct"/>
        <w:tblInd w:w="68" w:type="dxa"/>
        <w:tblBorders>
          <w:insideV w:val="single" w:sz="4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991"/>
        <w:gridCol w:w="1969"/>
        <w:gridCol w:w="1766"/>
        <w:gridCol w:w="1766"/>
        <w:gridCol w:w="1534"/>
        <w:gridCol w:w="1548"/>
      </w:tblGrid>
      <w:tr w:rsidR="00F5252D" w14:paraId="7420C2D8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7E5A009" w14:textId="77777777" w:rsidR="00F5252D" w:rsidRDefault="003D1B14">
            <w:pPr>
              <w:jc w:val="left"/>
            </w:pPr>
            <w:r>
              <w:rPr>
                <w:b/>
              </w:rPr>
              <w:t>Data</w:t>
            </w:r>
            <w:r>
              <w:t xml:space="preserve">: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519D" w14:textId="7706140E" w:rsidR="00F5252D" w:rsidRDefault="002569D0">
            <w:pPr>
              <w:jc w:val="left"/>
            </w:pPr>
            <w:r>
              <w:t>27/08/2026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4FCBB10" w14:textId="77777777" w:rsidR="00F5252D" w:rsidRDefault="003D1B14">
            <w:pPr>
              <w:jc w:val="left"/>
            </w:pPr>
            <w:r>
              <w:rPr>
                <w:b/>
              </w:rPr>
              <w:t>Início:</w:t>
            </w:r>
            <w:r>
              <w:rPr>
                <w:bCs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5C83" w14:textId="17468D83" w:rsidR="00F5252D" w:rsidRDefault="002569D0">
            <w:pPr>
              <w:jc w:val="left"/>
            </w:pPr>
            <w:r>
              <w:t>8:30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F66BF45" w14:textId="77777777" w:rsidR="00F5252D" w:rsidRDefault="003D1B14">
            <w:pPr>
              <w:jc w:val="left"/>
            </w:pPr>
            <w:r>
              <w:rPr>
                <w:b/>
              </w:rPr>
              <w:t>Término:</w:t>
            </w:r>
            <w:r>
              <w:rPr>
                <w:bCs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47DF4" w14:textId="238BFCB1" w:rsidR="00F5252D" w:rsidRDefault="002569D0">
            <w:pPr>
              <w:jc w:val="left"/>
            </w:pPr>
            <w:r>
              <w:t>10:50</w:t>
            </w:r>
          </w:p>
        </w:tc>
      </w:tr>
      <w:tr w:rsidR="00F5252D" w14:paraId="2AFA0CB9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7DFC411" w14:textId="77777777" w:rsidR="00F5252D" w:rsidRDefault="003D1B14">
            <w:pPr>
              <w:jc w:val="left"/>
            </w:pPr>
            <w:r>
              <w:rPr>
                <w:b/>
              </w:rPr>
              <w:t>Local:</w:t>
            </w:r>
            <w:r>
              <w:t xml:space="preserve"> </w:t>
            </w:r>
          </w:p>
        </w:tc>
        <w:tc>
          <w:tcPr>
            <w:tcW w:w="55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93B8" w14:textId="77777777" w:rsidR="00F5252D" w:rsidRDefault="005F6DB6">
            <w:pPr>
              <w:jc w:val="left"/>
            </w:pPr>
            <w:r>
              <w:t>IFSP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63CE7FC" w14:textId="77777777" w:rsidR="00F5252D" w:rsidRDefault="003D1B14">
            <w:pPr>
              <w:jc w:val="lef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AF34" w14:textId="77777777" w:rsidR="00F5252D" w:rsidRDefault="005F6DB6">
            <w:pPr>
              <w:jc w:val="left"/>
              <w:rPr>
                <w:lang w:val="pt-PT"/>
              </w:rPr>
            </w:pPr>
            <w:r>
              <w:rPr>
                <w:lang w:val="pt-PT"/>
              </w:rPr>
              <w:t>Andréia Mayumi</w:t>
            </w:r>
          </w:p>
        </w:tc>
      </w:tr>
      <w:tr w:rsidR="00F5252D" w14:paraId="769F95DD" w14:textId="77777777">
        <w:trPr>
          <w:cantSplit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5C6DCD6" w14:textId="77777777" w:rsidR="00F5252D" w:rsidRDefault="003D1B14">
            <w:pPr>
              <w:jc w:val="left"/>
              <w:rPr>
                <w:bCs/>
              </w:rPr>
            </w:pPr>
            <w:r>
              <w:rPr>
                <w:b/>
              </w:rPr>
              <w:t xml:space="preserve">Projeto: </w:t>
            </w:r>
          </w:p>
        </w:tc>
        <w:tc>
          <w:tcPr>
            <w:tcW w:w="87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2F075" w14:textId="39535FD7" w:rsidR="00F5252D" w:rsidRDefault="007944F7" w:rsidP="00531DBF">
            <w:pPr>
              <w:jc w:val="left"/>
              <w:rPr>
                <w:bCs/>
              </w:rPr>
            </w:pPr>
            <w:r>
              <w:t xml:space="preserve">VA - </w:t>
            </w:r>
            <w:r w:rsidR="005F6DB6">
              <w:t>Vende aí</w:t>
            </w:r>
            <w:fldSimple w:instr=" DOCPROPERTY MANAGER "/>
          </w:p>
        </w:tc>
      </w:tr>
    </w:tbl>
    <w:p w14:paraId="6345258F" w14:textId="77777777" w:rsidR="00F5252D" w:rsidRDefault="00F5252D"/>
    <w:tbl>
      <w:tblPr>
        <w:tblW w:w="4970" w:type="pct"/>
        <w:tblInd w:w="7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06"/>
        <w:gridCol w:w="1114"/>
        <w:gridCol w:w="1357"/>
        <w:gridCol w:w="1594"/>
        <w:gridCol w:w="2191"/>
        <w:gridCol w:w="1208"/>
      </w:tblGrid>
      <w:tr w:rsidR="00F5252D" w14:paraId="289DDE4B" w14:textId="77777777" w:rsidTr="007944F7">
        <w:trPr>
          <w:cantSplit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6EBEDCE7" w14:textId="77777777" w:rsidR="00F5252D" w:rsidRDefault="00FE2718">
            <w:pPr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B2D70B9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94A24C7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C71A947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F77F178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77758FE" w14:textId="77777777" w:rsidR="00F5252D" w:rsidRDefault="003D1B14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 w:rsidR="00F5252D" w14:paraId="270B39B5" w14:textId="77777777" w:rsidTr="007944F7">
        <w:trPr>
          <w:cantSplit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AACD" w14:textId="77777777" w:rsidR="00F5252D" w:rsidRDefault="009F3F0E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  <w:r>
              <w:t>Alice Ruiz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66639" w14:textId="77777777"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53D4" w14:textId="77777777" w:rsidR="00F5252D" w:rsidRDefault="00911404">
            <w:r>
              <w:t>Desenvolvedora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AB8F" w14:textId="77777777" w:rsidR="00F5252D" w:rsidRDefault="009F3F0E">
            <w:pPr>
              <w:ind w:left="-1"/>
            </w:pPr>
            <w:r>
              <w:t>14 99884-0908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41A1" w14:textId="77777777" w:rsidR="00F5252D" w:rsidRDefault="00911404">
            <w:r>
              <w:t>alice.ruiz@aluno.ifsp.edu.br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6532" w14:textId="77777777" w:rsidR="00F5252D" w:rsidRDefault="00F5252D"/>
        </w:tc>
      </w:tr>
      <w:tr w:rsidR="00F5252D" w14:paraId="0C8DE8E9" w14:textId="77777777" w:rsidTr="007944F7">
        <w:trPr>
          <w:cantSplit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90C" w14:textId="77777777" w:rsidR="00F5252D" w:rsidRDefault="009F3F0E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  <w:r>
              <w:t>Andréia Mayumi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1876" w14:textId="77777777" w:rsidR="00F5252D" w:rsidRDefault="003D1B14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3E4E" w14:textId="78847804" w:rsidR="00F5252D" w:rsidRDefault="008036FF">
            <w:r>
              <w:t>Desenvolvedora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3591" w14:textId="77777777" w:rsidR="00F5252D" w:rsidRDefault="009F3F0E">
            <w:pPr>
              <w:ind w:left="-1"/>
            </w:pPr>
            <w:r>
              <w:t>11 941160-1473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BFA2" w14:textId="77777777" w:rsidR="00F5252D" w:rsidRDefault="00911404">
            <w:r>
              <w:t>andreia.mayumi@aluno.ifsp.edu.br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A064" w14:textId="77777777" w:rsidR="00F5252D" w:rsidRDefault="00F5252D"/>
        </w:tc>
      </w:tr>
      <w:tr w:rsidR="00F5252D" w14:paraId="4336148B" w14:textId="77777777" w:rsidTr="007944F7">
        <w:trPr>
          <w:cantSplit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D82F" w14:textId="77777777" w:rsidR="00F5252D" w:rsidRDefault="009F3F0E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  <w:r>
              <w:t>Gabrielle Alves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E5CFD" w14:textId="77777777" w:rsidR="00F5252D" w:rsidRDefault="009F3F0E">
            <w:pPr>
              <w:ind w:left="-70" w:right="-70"/>
              <w:jc w:val="center"/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Selecionar2"/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  <w:bookmarkEnd w:id="0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2E8D" w14:textId="229DC16C" w:rsidR="00F5252D" w:rsidRDefault="00911404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/ </w:t>
            </w:r>
            <w:r w:rsidR="008036FF">
              <w:t>Scrum Master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AC7E" w14:textId="77777777" w:rsidR="00F5252D" w:rsidRDefault="009F3F0E">
            <w:pPr>
              <w:ind w:left="-1"/>
            </w:pPr>
            <w:r>
              <w:t>11 94955-1955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2C5F" w14:textId="77777777" w:rsidR="00F5252D" w:rsidRDefault="00911404">
            <w:r>
              <w:t>gabrielle.sousa@aluno.ifsp.edu.br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271B" w14:textId="77777777" w:rsidR="00F5252D" w:rsidRDefault="00F5252D"/>
        </w:tc>
      </w:tr>
      <w:tr w:rsidR="008036FF" w14:paraId="1F431673" w14:textId="77777777" w:rsidTr="007944F7">
        <w:trPr>
          <w:cantSplit/>
        </w:trPr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E1D9" w14:textId="336E4D64" w:rsidR="008036FF" w:rsidRDefault="008036FF" w:rsidP="003D1B14">
            <w:pPr>
              <w:pStyle w:val="Rodap"/>
              <w:numPr>
                <w:ilvl w:val="0"/>
                <w:numId w:val="4"/>
              </w:numPr>
              <w:tabs>
                <w:tab w:val="clear" w:pos="360"/>
                <w:tab w:val="clear" w:pos="4320"/>
                <w:tab w:val="clear" w:pos="8640"/>
                <w:tab w:val="left" w:pos="252"/>
              </w:tabs>
              <w:ind w:left="0" w:firstLine="0"/>
            </w:pPr>
            <w:r>
              <w:t>Gabrielle Sousa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3F09" w14:textId="265EB6F7" w:rsidR="008036FF" w:rsidRDefault="008036FF">
            <w:pPr>
              <w:ind w:left="-70" w:right="-70"/>
              <w:jc w:val="center"/>
              <w:rPr>
                <w:sz w:val="19"/>
                <w:lang w:val="en-US"/>
              </w:rPr>
            </w:pPr>
            <w:r>
              <w:rPr>
                <w:sz w:val="19"/>
                <w:lang w:val="en-US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</w:r>
            <w:r>
              <w:rPr>
                <w:sz w:val="19"/>
                <w:lang w:val="en-US"/>
              </w:rPr>
              <w:fldChar w:fldCharType="separate"/>
            </w:r>
            <w:r>
              <w:rPr>
                <w:sz w:val="19"/>
                <w:lang w:val="en-US"/>
              </w:rPr>
              <w:fldChar w:fldCharType="end"/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2A30" w14:textId="1510AD7A" w:rsidR="008036FF" w:rsidRDefault="0053568F">
            <w:r>
              <w:t>Cliente</w:t>
            </w: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5F30" w14:textId="16CAE245" w:rsidR="008036FF" w:rsidRDefault="0053568F">
            <w:pPr>
              <w:ind w:left="-1"/>
            </w:pPr>
            <w:r>
              <w:t>11 94955-1955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96F8F" w14:textId="09B3E9EE" w:rsidR="008036FF" w:rsidRDefault="0053568F">
            <w:r>
              <w:t>gabrielle.sousa@aluno.ifsp.edu.br</w:t>
            </w:r>
          </w:p>
        </w:tc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807E" w14:textId="77777777" w:rsidR="008036FF" w:rsidRDefault="008036FF"/>
        </w:tc>
      </w:tr>
    </w:tbl>
    <w:p w14:paraId="27AEDA2F" w14:textId="77777777" w:rsidR="00F5252D" w:rsidRDefault="00CB2144">
      <w:pPr>
        <w:pStyle w:val="Ttulo1"/>
      </w:pPr>
      <w:r>
        <w:t>OBJETIVO DA REUNIÃO</w:t>
      </w:r>
    </w:p>
    <w:p w14:paraId="79F4F857" w14:textId="77777777" w:rsidR="00CA6E12" w:rsidRPr="005F6DB6" w:rsidRDefault="005F6DB6">
      <w:pPr>
        <w:pStyle w:val="Instruo"/>
        <w:rPr>
          <w:i w:val="0"/>
          <w:iCs/>
          <w:color w:val="000000" w:themeColor="text1"/>
        </w:rPr>
      </w:pPr>
      <w:r w:rsidRPr="005F6DB6">
        <w:rPr>
          <w:i w:val="0"/>
          <w:iCs/>
          <w:color w:val="000000" w:themeColor="text1"/>
        </w:rPr>
        <w:t>Levantar as necessidades do cliente, entender os maiores problemas abordados, definir funcionalidades iniciais do sistema.</w:t>
      </w:r>
    </w:p>
    <w:p w14:paraId="45E81572" w14:textId="77777777" w:rsidR="00CB2144" w:rsidRDefault="00CB2144" w:rsidP="00CB2144">
      <w:pPr>
        <w:pStyle w:val="Ttulo1"/>
      </w:pPr>
      <w:r>
        <w:t>ASSUNTOS</w:t>
      </w:r>
    </w:p>
    <w:p w14:paraId="323236C0" w14:textId="2BC67D25" w:rsidR="007944F7" w:rsidRPr="007944F7" w:rsidRDefault="007944F7" w:rsidP="007944F7">
      <w:pPr>
        <w:rPr>
          <w:lang w:eastAsia="en-US"/>
        </w:rPr>
      </w:pPr>
      <w:r w:rsidRPr="007944F7">
        <w:rPr>
          <w:lang w:eastAsia="en-US"/>
        </w:rPr>
        <w:t xml:space="preserve">Objetivos e necessidades; Problemas atuais; </w:t>
      </w:r>
      <w:proofErr w:type="gramStart"/>
      <w:r w:rsidRPr="007944F7">
        <w:rPr>
          <w:lang w:eastAsia="en-US"/>
        </w:rPr>
        <w:t>Requisitos</w:t>
      </w:r>
      <w:proofErr w:type="gramEnd"/>
      <w:r w:rsidRPr="007944F7">
        <w:rPr>
          <w:lang w:eastAsia="en-US"/>
        </w:rPr>
        <w:t xml:space="preserve"> e funcionalidades; Usuários e acessos; Regras de negócio; Orçamento e custos; Prazos; Processos atuais; Segurança; Integração com outros sistemas; Expectativas do projeto.</w:t>
      </w:r>
    </w:p>
    <w:p w14:paraId="738B895B" w14:textId="77777777" w:rsidR="000C32B5" w:rsidRPr="00664E86" w:rsidRDefault="000C32B5" w:rsidP="00664E86"/>
    <w:tbl>
      <w:tblPr>
        <w:tblW w:w="497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0"/>
        <w:gridCol w:w="8730"/>
      </w:tblGrid>
      <w:tr w:rsidR="001B31FC" w14:paraId="62C5C1F4" w14:textId="77777777" w:rsidTr="001B31FC">
        <w:trPr>
          <w:trHeight w:val="350"/>
        </w:trPr>
        <w:tc>
          <w:tcPr>
            <w:tcW w:w="851" w:type="dxa"/>
            <w:shd w:val="clear" w:color="000000" w:fill="C0C0C0"/>
            <w:vAlign w:val="center"/>
          </w:tcPr>
          <w:p w14:paraId="4B216B2F" w14:textId="77777777" w:rsidR="001B31FC" w:rsidRDefault="001B31FC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868" w:type="dxa"/>
            <w:shd w:val="clear" w:color="000000" w:fill="C0C0C0"/>
            <w:vAlign w:val="center"/>
          </w:tcPr>
          <w:p w14:paraId="5C19BF1E" w14:textId="77777777" w:rsidR="001B31FC" w:rsidRDefault="00664E86" w:rsidP="006C1C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 w:rsidR="001B31FC" w14:paraId="693A8F1E" w14:textId="77777777" w:rsidTr="001B31FC">
        <w:tc>
          <w:tcPr>
            <w:tcW w:w="851" w:type="dxa"/>
          </w:tcPr>
          <w:p w14:paraId="57AEA899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1</w:t>
            </w:r>
          </w:p>
        </w:tc>
        <w:tc>
          <w:tcPr>
            <w:tcW w:w="8868" w:type="dxa"/>
            <w:vAlign w:val="center"/>
          </w:tcPr>
          <w:p w14:paraId="6286D231" w14:textId="77777777" w:rsidR="00F030E7" w:rsidRPr="00F030E7" w:rsidRDefault="0071235D" w:rsidP="00F030E7">
            <w:r>
              <w:t>Qual a finalidade do sistema desejado?</w:t>
            </w:r>
          </w:p>
        </w:tc>
      </w:tr>
      <w:tr w:rsidR="001B31FC" w14:paraId="06973A87" w14:textId="77777777" w:rsidTr="001B31FC">
        <w:tc>
          <w:tcPr>
            <w:tcW w:w="851" w:type="dxa"/>
          </w:tcPr>
          <w:p w14:paraId="069172A1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2</w:t>
            </w:r>
          </w:p>
        </w:tc>
        <w:tc>
          <w:tcPr>
            <w:tcW w:w="8868" w:type="dxa"/>
            <w:vAlign w:val="center"/>
          </w:tcPr>
          <w:p w14:paraId="14E74037" w14:textId="77777777" w:rsidR="005D21A8" w:rsidRPr="0071235D" w:rsidRDefault="00F030E7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71235D">
              <w:rPr>
                <w:i w:val="0"/>
                <w:iCs/>
                <w:color w:val="000000" w:themeColor="text1"/>
              </w:rPr>
              <w:t>Qual a sua necessidade em relação ao sistema solicitado?</w:t>
            </w:r>
          </w:p>
        </w:tc>
      </w:tr>
      <w:tr w:rsidR="001B31FC" w:rsidRPr="0036756E" w14:paraId="64458391" w14:textId="77777777" w:rsidTr="001B31FC">
        <w:tc>
          <w:tcPr>
            <w:tcW w:w="851" w:type="dxa"/>
          </w:tcPr>
          <w:p w14:paraId="72ACF786" w14:textId="77777777" w:rsidR="001B31FC" w:rsidRPr="001B31FC" w:rsidRDefault="001B31FC" w:rsidP="006C1C4C">
            <w:pPr>
              <w:jc w:val="center"/>
              <w:rPr>
                <w:b/>
              </w:rPr>
            </w:pPr>
            <w:r w:rsidRPr="001B31FC">
              <w:rPr>
                <w:b/>
              </w:rPr>
              <w:t>3</w:t>
            </w:r>
          </w:p>
        </w:tc>
        <w:tc>
          <w:tcPr>
            <w:tcW w:w="8868" w:type="dxa"/>
            <w:vAlign w:val="center"/>
          </w:tcPr>
          <w:p w14:paraId="70A0CF81" w14:textId="77777777" w:rsidR="005D21A8" w:rsidRPr="0071235D" w:rsidRDefault="00F030E7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71235D">
              <w:rPr>
                <w:i w:val="0"/>
                <w:iCs/>
                <w:color w:val="000000" w:themeColor="text1"/>
              </w:rPr>
              <w:t>Você já havia usado um método ou sistema parecido?</w:t>
            </w:r>
          </w:p>
        </w:tc>
      </w:tr>
      <w:tr w:rsidR="00F030E7" w:rsidRPr="0036756E" w14:paraId="383CC9A8" w14:textId="77777777" w:rsidTr="001B31FC">
        <w:tc>
          <w:tcPr>
            <w:tcW w:w="851" w:type="dxa"/>
          </w:tcPr>
          <w:p w14:paraId="59D54DAE" w14:textId="77777777" w:rsidR="00F030E7" w:rsidRPr="001B31FC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868" w:type="dxa"/>
            <w:vAlign w:val="center"/>
          </w:tcPr>
          <w:p w14:paraId="6711FDA6" w14:textId="77777777" w:rsidR="00F030E7" w:rsidRPr="0071235D" w:rsidRDefault="00F030E7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71235D">
              <w:rPr>
                <w:i w:val="0"/>
                <w:iCs/>
                <w:color w:val="000000" w:themeColor="text1"/>
              </w:rPr>
              <w:t>Quais foram os principais problemas que você teve com esse sistema?</w:t>
            </w:r>
          </w:p>
        </w:tc>
      </w:tr>
      <w:tr w:rsidR="00F030E7" w:rsidRPr="0036756E" w14:paraId="21895B8C" w14:textId="77777777" w:rsidTr="001B31FC">
        <w:tc>
          <w:tcPr>
            <w:tcW w:w="851" w:type="dxa"/>
          </w:tcPr>
          <w:p w14:paraId="0F1111A5" w14:textId="77777777" w:rsidR="00F030E7" w:rsidRPr="001B31FC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868" w:type="dxa"/>
            <w:vAlign w:val="center"/>
          </w:tcPr>
          <w:p w14:paraId="1CDE91BA" w14:textId="77777777" w:rsidR="00F030E7" w:rsidRPr="0071235D" w:rsidRDefault="0071235D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71235D">
              <w:rPr>
                <w:i w:val="0"/>
                <w:iCs/>
                <w:color w:val="000000" w:themeColor="text1"/>
              </w:rPr>
              <w:t>Quais são funcionalidades que você deseja?</w:t>
            </w:r>
          </w:p>
        </w:tc>
      </w:tr>
      <w:tr w:rsidR="00F030E7" w:rsidRPr="0036756E" w14:paraId="4C2FD640" w14:textId="77777777" w:rsidTr="001B31FC">
        <w:tc>
          <w:tcPr>
            <w:tcW w:w="851" w:type="dxa"/>
          </w:tcPr>
          <w:p w14:paraId="2D89CE92" w14:textId="77777777" w:rsidR="00F030E7" w:rsidRPr="001B31FC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868" w:type="dxa"/>
            <w:vAlign w:val="center"/>
          </w:tcPr>
          <w:p w14:paraId="1AC6802C" w14:textId="77777777" w:rsidR="00F030E7" w:rsidRPr="0071235D" w:rsidRDefault="0071235D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71235D">
              <w:rPr>
                <w:i w:val="0"/>
                <w:iCs/>
                <w:color w:val="000000" w:themeColor="text1"/>
              </w:rPr>
              <w:t>Quantas pessoas utilizarão o sistema?</w:t>
            </w:r>
          </w:p>
        </w:tc>
      </w:tr>
      <w:tr w:rsidR="00F030E7" w:rsidRPr="0036756E" w14:paraId="3F3F821B" w14:textId="77777777" w:rsidTr="001B31FC">
        <w:tc>
          <w:tcPr>
            <w:tcW w:w="851" w:type="dxa"/>
          </w:tcPr>
          <w:p w14:paraId="623B2CEA" w14:textId="77777777" w:rsidR="00F030E7" w:rsidRPr="001B31FC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868" w:type="dxa"/>
            <w:vAlign w:val="center"/>
          </w:tcPr>
          <w:p w14:paraId="1336FAC8" w14:textId="77777777" w:rsidR="00F030E7" w:rsidRPr="0071235D" w:rsidRDefault="0071235D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71235D">
              <w:rPr>
                <w:i w:val="0"/>
                <w:iCs/>
                <w:color w:val="000000" w:themeColor="text1"/>
              </w:rPr>
              <w:t>Todos poderão acessar todas as partes do sistema?</w:t>
            </w:r>
            <w:r w:rsidR="00E7098B">
              <w:rPr>
                <w:i w:val="0"/>
                <w:iCs/>
                <w:color w:val="000000" w:themeColor="text1"/>
              </w:rPr>
              <w:t xml:space="preserve"> Existem níveis de acesso?</w:t>
            </w:r>
          </w:p>
        </w:tc>
      </w:tr>
      <w:tr w:rsidR="0071235D" w:rsidRPr="0036756E" w14:paraId="69C7DD03" w14:textId="77777777" w:rsidTr="001B31FC">
        <w:tc>
          <w:tcPr>
            <w:tcW w:w="851" w:type="dxa"/>
          </w:tcPr>
          <w:p w14:paraId="026F092C" w14:textId="77777777" w:rsidR="0071235D" w:rsidRPr="001B31FC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8868" w:type="dxa"/>
            <w:vAlign w:val="center"/>
          </w:tcPr>
          <w:p w14:paraId="78BF9BC5" w14:textId="77777777" w:rsidR="0071235D" w:rsidRPr="0071235D" w:rsidRDefault="0071235D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Quanto você pretende investir?</w:t>
            </w:r>
          </w:p>
        </w:tc>
      </w:tr>
      <w:tr w:rsidR="0071235D" w:rsidRPr="0036756E" w14:paraId="48E8BE2F" w14:textId="77777777" w:rsidTr="001B31FC">
        <w:tc>
          <w:tcPr>
            <w:tcW w:w="851" w:type="dxa"/>
          </w:tcPr>
          <w:p w14:paraId="3376A404" w14:textId="77777777" w:rsidR="0071235D" w:rsidRPr="001B31FC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8868" w:type="dxa"/>
            <w:vAlign w:val="center"/>
          </w:tcPr>
          <w:p w14:paraId="697F04D1" w14:textId="77777777" w:rsidR="0071235D" w:rsidRPr="0071235D" w:rsidRDefault="00E7098B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Há alguma regra de negócio que não pode ser quebrada?</w:t>
            </w:r>
          </w:p>
        </w:tc>
      </w:tr>
      <w:tr w:rsidR="0071235D" w:rsidRPr="0036756E" w14:paraId="191CACC1" w14:textId="77777777" w:rsidTr="001B31FC">
        <w:tc>
          <w:tcPr>
            <w:tcW w:w="851" w:type="dxa"/>
          </w:tcPr>
          <w:p w14:paraId="23D4FF5F" w14:textId="77777777" w:rsidR="0071235D" w:rsidRPr="0071235D" w:rsidRDefault="0071235D" w:rsidP="006C1C4C">
            <w:pPr>
              <w:jc w:val="center"/>
              <w:rPr>
                <w:b/>
                <w:color w:val="000000" w:themeColor="text1"/>
              </w:rPr>
            </w:pPr>
            <w:r w:rsidRPr="0071235D">
              <w:rPr>
                <w:b/>
                <w:color w:val="000000" w:themeColor="text1"/>
              </w:rPr>
              <w:t>10</w:t>
            </w:r>
          </w:p>
        </w:tc>
        <w:tc>
          <w:tcPr>
            <w:tcW w:w="8868" w:type="dxa"/>
            <w:vAlign w:val="center"/>
          </w:tcPr>
          <w:p w14:paraId="3D55A160" w14:textId="77777777" w:rsidR="0071235D" w:rsidRPr="0071235D" w:rsidRDefault="00E7098B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Existe um prazo para rígido para o lançamento do sistema?</w:t>
            </w:r>
          </w:p>
        </w:tc>
      </w:tr>
      <w:tr w:rsidR="0071235D" w:rsidRPr="0036756E" w14:paraId="3016A119" w14:textId="77777777" w:rsidTr="001B31FC">
        <w:tc>
          <w:tcPr>
            <w:tcW w:w="851" w:type="dxa"/>
          </w:tcPr>
          <w:p w14:paraId="7C1C2986" w14:textId="77777777" w:rsidR="0071235D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8868" w:type="dxa"/>
            <w:vAlign w:val="center"/>
          </w:tcPr>
          <w:p w14:paraId="5F71E979" w14:textId="77777777" w:rsidR="0071235D" w:rsidRPr="00E7098B" w:rsidRDefault="00E7098B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E7098B">
              <w:rPr>
                <w:i w:val="0"/>
                <w:iCs/>
                <w:color w:val="000000" w:themeColor="text1"/>
              </w:rPr>
              <w:t>Há uma previsão de orçamento para manutenção mensal?</w:t>
            </w:r>
          </w:p>
        </w:tc>
      </w:tr>
      <w:tr w:rsidR="0071235D" w:rsidRPr="0036756E" w14:paraId="19930079" w14:textId="77777777" w:rsidTr="001B31FC">
        <w:tc>
          <w:tcPr>
            <w:tcW w:w="851" w:type="dxa"/>
          </w:tcPr>
          <w:p w14:paraId="6F2F0343" w14:textId="77777777" w:rsidR="0071235D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8868" w:type="dxa"/>
            <w:vAlign w:val="center"/>
          </w:tcPr>
          <w:p w14:paraId="799D109B" w14:textId="77777777" w:rsidR="0071235D" w:rsidRPr="00E7098B" w:rsidRDefault="000C32B5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>
              <w:rPr>
                <w:i w:val="0"/>
                <w:iCs/>
                <w:color w:val="000000" w:themeColor="text1"/>
              </w:rPr>
              <w:t>Como o processo está sendo feito atualmente, sem o sistema?</w:t>
            </w:r>
          </w:p>
        </w:tc>
      </w:tr>
      <w:tr w:rsidR="0071235D" w:rsidRPr="0036756E" w14:paraId="389036E1" w14:textId="77777777" w:rsidTr="001B31FC">
        <w:tc>
          <w:tcPr>
            <w:tcW w:w="851" w:type="dxa"/>
          </w:tcPr>
          <w:p w14:paraId="3785E6AB" w14:textId="77777777" w:rsidR="0071235D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8868" w:type="dxa"/>
            <w:vAlign w:val="center"/>
          </w:tcPr>
          <w:p w14:paraId="26EEF741" w14:textId="77777777" w:rsidR="0071235D" w:rsidRPr="009F3F0E" w:rsidRDefault="009F3F0E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9F3F0E">
              <w:rPr>
                <w:i w:val="0"/>
                <w:iCs/>
                <w:color w:val="000000" w:themeColor="text1"/>
              </w:rPr>
              <w:t>Existem dados sensíveis que exigem regras estritas de segurança?</w:t>
            </w:r>
          </w:p>
        </w:tc>
      </w:tr>
      <w:tr w:rsidR="0071235D" w:rsidRPr="0036756E" w14:paraId="59522D3F" w14:textId="77777777" w:rsidTr="001B31FC">
        <w:tc>
          <w:tcPr>
            <w:tcW w:w="851" w:type="dxa"/>
          </w:tcPr>
          <w:p w14:paraId="0F962D68" w14:textId="77777777" w:rsidR="0071235D" w:rsidRDefault="0071235D" w:rsidP="006C1C4C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8868" w:type="dxa"/>
            <w:vAlign w:val="center"/>
          </w:tcPr>
          <w:p w14:paraId="0F58B631" w14:textId="77777777" w:rsidR="0071235D" w:rsidRPr="009F3F0E" w:rsidRDefault="009F3F0E" w:rsidP="00F030E7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9F3F0E">
              <w:rPr>
                <w:i w:val="0"/>
                <w:iCs/>
                <w:color w:val="000000" w:themeColor="text1"/>
              </w:rPr>
              <w:t>O software precisará trocar dados com algum outro sistema já existente? como meios de pagamento?</w:t>
            </w:r>
          </w:p>
        </w:tc>
      </w:tr>
      <w:tr w:rsidR="00E7098B" w:rsidRPr="0036756E" w14:paraId="4D591CBC" w14:textId="77777777" w:rsidTr="001B31FC">
        <w:tc>
          <w:tcPr>
            <w:tcW w:w="851" w:type="dxa"/>
          </w:tcPr>
          <w:p w14:paraId="409EB39C" w14:textId="77777777" w:rsidR="00E7098B" w:rsidRDefault="00E7098B" w:rsidP="00E7098B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8868" w:type="dxa"/>
            <w:vAlign w:val="center"/>
          </w:tcPr>
          <w:p w14:paraId="235D4CD4" w14:textId="77777777" w:rsidR="00E7098B" w:rsidRDefault="00E7098B" w:rsidP="00E7098B">
            <w:pPr>
              <w:pStyle w:val="Instruo"/>
            </w:pPr>
            <w:r w:rsidRPr="0071235D">
              <w:rPr>
                <w:i w:val="0"/>
                <w:iCs/>
                <w:color w:val="000000" w:themeColor="text1"/>
              </w:rPr>
              <w:t>Quais as suas expectativas para o projeto?</w:t>
            </w:r>
          </w:p>
        </w:tc>
      </w:tr>
    </w:tbl>
    <w:p w14:paraId="6EB02938" w14:textId="77777777" w:rsidR="00CB2144" w:rsidRDefault="00CB2144" w:rsidP="00CB2144">
      <w:pPr>
        <w:pStyle w:val="Ttulo1"/>
        <w:rPr>
          <w:lang w:val="pt-PT"/>
        </w:rPr>
      </w:pPr>
      <w:r>
        <w:lastRenderedPageBreak/>
        <w:t>Pendências</w:t>
      </w:r>
    </w:p>
    <w:p w14:paraId="772A29C6" w14:textId="77777777" w:rsidR="00CB2144" w:rsidRDefault="00CB2144" w:rsidP="00CB2144"/>
    <w:tbl>
      <w:tblPr>
        <w:tblW w:w="5000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5097"/>
        <w:gridCol w:w="2407"/>
        <w:gridCol w:w="1557"/>
      </w:tblGrid>
      <w:tr w:rsidR="00CB2144" w14:paraId="673B32DA" w14:textId="77777777" w:rsidTr="008036FF">
        <w:trPr>
          <w:cantSplit/>
          <w:trHeight w:val="300"/>
        </w:trPr>
        <w:tc>
          <w:tcPr>
            <w:tcW w:w="567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27918871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097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152C261A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59BE7F1F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pct20" w:color="auto" w:fill="FFFFFF"/>
            <w:vAlign w:val="center"/>
          </w:tcPr>
          <w:p w14:paraId="7C1FB3A1" w14:textId="77777777" w:rsidR="00CB2144" w:rsidRDefault="00CB2144" w:rsidP="00ED4F29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CB2144" w14:paraId="6F18A0ED" w14:textId="77777777" w:rsidTr="008036FF">
        <w:trPr>
          <w:cantSplit/>
          <w:trHeight w:val="300"/>
        </w:trPr>
        <w:tc>
          <w:tcPr>
            <w:tcW w:w="567" w:type="dxa"/>
          </w:tcPr>
          <w:p w14:paraId="651ACFB3" w14:textId="319F18E8" w:rsidR="00CB2144" w:rsidRDefault="007944F7" w:rsidP="00ED4F29">
            <w:r>
              <w:t>01</w:t>
            </w:r>
          </w:p>
        </w:tc>
        <w:tc>
          <w:tcPr>
            <w:tcW w:w="5097" w:type="dxa"/>
          </w:tcPr>
          <w:p w14:paraId="509F058E" w14:textId="77777777" w:rsidR="00CB2144" w:rsidRPr="007944F7" w:rsidRDefault="00911404" w:rsidP="005D21A8">
            <w:pPr>
              <w:pStyle w:val="Instruo"/>
              <w:rPr>
                <w:i w:val="0"/>
                <w:iCs/>
                <w:color w:val="000000" w:themeColor="text1"/>
              </w:rPr>
            </w:pPr>
            <w:r w:rsidRPr="007944F7">
              <w:rPr>
                <w:i w:val="0"/>
                <w:iCs/>
                <w:color w:val="000000" w:themeColor="text1"/>
              </w:rPr>
              <w:t>Enviar um resumo da entrevista ao cliente</w:t>
            </w:r>
          </w:p>
        </w:tc>
        <w:tc>
          <w:tcPr>
            <w:tcW w:w="2407" w:type="dxa"/>
            <w:shd w:val="clear" w:color="auto" w:fill="FFFFFF"/>
          </w:tcPr>
          <w:p w14:paraId="7FA4F844" w14:textId="402F00F8" w:rsidR="00CB2144" w:rsidRPr="007944F7" w:rsidRDefault="007944F7" w:rsidP="005D21A8">
            <w:pPr>
              <w:pStyle w:val="Instru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Andréia Mayumi</w:t>
            </w:r>
          </w:p>
        </w:tc>
        <w:tc>
          <w:tcPr>
            <w:tcW w:w="1557" w:type="dxa"/>
            <w:shd w:val="clear" w:color="auto" w:fill="FFFFFF"/>
          </w:tcPr>
          <w:p w14:paraId="76D5472E" w14:textId="47103C23" w:rsidR="00CB2144" w:rsidRPr="007944F7" w:rsidRDefault="007944F7" w:rsidP="00ED4F29">
            <w:pPr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01/09/2026</w:t>
            </w:r>
          </w:p>
        </w:tc>
      </w:tr>
      <w:tr w:rsidR="00CB2144" w14:paraId="4D814AA9" w14:textId="77777777" w:rsidTr="008036FF">
        <w:trPr>
          <w:cantSplit/>
          <w:trHeight w:val="300"/>
        </w:trPr>
        <w:tc>
          <w:tcPr>
            <w:tcW w:w="567" w:type="dxa"/>
          </w:tcPr>
          <w:p w14:paraId="1EE28F9F" w14:textId="5DBEC897" w:rsidR="00CB2144" w:rsidRDefault="007944F7" w:rsidP="00ED4F29">
            <w:r>
              <w:t>02</w:t>
            </w:r>
          </w:p>
        </w:tc>
        <w:tc>
          <w:tcPr>
            <w:tcW w:w="5097" w:type="dxa"/>
          </w:tcPr>
          <w:p w14:paraId="74AC9369" w14:textId="532B07A2" w:rsidR="00CB2144" w:rsidRDefault="007944F7" w:rsidP="00ED4F29">
            <w:r>
              <w:t>Validar com o cliente as principais funcionalidades do sistema</w:t>
            </w:r>
          </w:p>
        </w:tc>
        <w:tc>
          <w:tcPr>
            <w:tcW w:w="2407" w:type="dxa"/>
            <w:shd w:val="clear" w:color="auto" w:fill="FFFFFF"/>
          </w:tcPr>
          <w:p w14:paraId="1BA01C62" w14:textId="4B81622A" w:rsidR="00CB2144" w:rsidRDefault="008036FF" w:rsidP="00ED4F29">
            <w:r>
              <w:t>Gabrielle Alves</w:t>
            </w:r>
          </w:p>
        </w:tc>
        <w:tc>
          <w:tcPr>
            <w:tcW w:w="1557" w:type="dxa"/>
            <w:shd w:val="clear" w:color="auto" w:fill="FFFFFF"/>
          </w:tcPr>
          <w:p w14:paraId="686D8B2E" w14:textId="170D0FB2" w:rsidR="00CB2144" w:rsidRDefault="008036FF" w:rsidP="00ED4F29">
            <w:r>
              <w:t>02/09/2026</w:t>
            </w:r>
          </w:p>
        </w:tc>
      </w:tr>
      <w:tr w:rsidR="00CB2144" w14:paraId="27F3392B" w14:textId="77777777" w:rsidTr="008036FF">
        <w:trPr>
          <w:cantSplit/>
          <w:trHeight w:val="300"/>
        </w:trPr>
        <w:tc>
          <w:tcPr>
            <w:tcW w:w="567" w:type="dxa"/>
          </w:tcPr>
          <w:p w14:paraId="741A2542" w14:textId="77777777" w:rsidR="00CB2144" w:rsidRDefault="00CB2144" w:rsidP="00ED4F29"/>
        </w:tc>
        <w:tc>
          <w:tcPr>
            <w:tcW w:w="5097" w:type="dxa"/>
          </w:tcPr>
          <w:p w14:paraId="2A145C73" w14:textId="03DFD6D8" w:rsidR="00CB2144" w:rsidRDefault="007944F7" w:rsidP="00ED4F29">
            <w:r>
              <w:t>Levantar e documentar as regras de negócios</w:t>
            </w:r>
          </w:p>
        </w:tc>
        <w:tc>
          <w:tcPr>
            <w:tcW w:w="2407" w:type="dxa"/>
            <w:shd w:val="clear" w:color="auto" w:fill="FFFFFF"/>
          </w:tcPr>
          <w:p w14:paraId="6A2B6AD6" w14:textId="03853192" w:rsidR="00CB2144" w:rsidRDefault="008036FF" w:rsidP="00ED4F29">
            <w:r>
              <w:t>Alice Ruiz</w:t>
            </w:r>
          </w:p>
        </w:tc>
        <w:tc>
          <w:tcPr>
            <w:tcW w:w="1557" w:type="dxa"/>
            <w:shd w:val="clear" w:color="auto" w:fill="FFFFFF"/>
          </w:tcPr>
          <w:p w14:paraId="1EAE8363" w14:textId="1350FB74" w:rsidR="00CB2144" w:rsidRDefault="008036FF" w:rsidP="00ED4F29">
            <w:r>
              <w:t>03/09/2026</w:t>
            </w:r>
          </w:p>
        </w:tc>
      </w:tr>
      <w:tr w:rsidR="00CB2144" w14:paraId="76E438BE" w14:textId="77777777" w:rsidTr="008036FF">
        <w:trPr>
          <w:cantSplit/>
          <w:trHeight w:val="300"/>
        </w:trPr>
        <w:tc>
          <w:tcPr>
            <w:tcW w:w="567" w:type="dxa"/>
          </w:tcPr>
          <w:p w14:paraId="38E4F60C" w14:textId="77777777" w:rsidR="00CB2144" w:rsidRDefault="00CB2144" w:rsidP="00ED4F29"/>
        </w:tc>
        <w:tc>
          <w:tcPr>
            <w:tcW w:w="5097" w:type="dxa"/>
          </w:tcPr>
          <w:p w14:paraId="42BFF284" w14:textId="069833BD" w:rsidR="00CB2144" w:rsidRDefault="008036FF" w:rsidP="00ED4F29">
            <w:r>
              <w:t>Definir seus usuários e seus níveis de acesso</w:t>
            </w:r>
          </w:p>
        </w:tc>
        <w:tc>
          <w:tcPr>
            <w:tcW w:w="2407" w:type="dxa"/>
            <w:shd w:val="clear" w:color="auto" w:fill="FFFFFF"/>
          </w:tcPr>
          <w:p w14:paraId="58C788B8" w14:textId="04E2DA91" w:rsidR="00CB2144" w:rsidRDefault="008036FF" w:rsidP="00ED4F29">
            <w:r>
              <w:t>Andréia Mayumi</w:t>
            </w:r>
          </w:p>
        </w:tc>
        <w:tc>
          <w:tcPr>
            <w:tcW w:w="1557" w:type="dxa"/>
            <w:shd w:val="clear" w:color="auto" w:fill="FFFFFF"/>
          </w:tcPr>
          <w:p w14:paraId="79D4E1B8" w14:textId="6240532E" w:rsidR="00CB2144" w:rsidRDefault="008036FF" w:rsidP="00ED4F29">
            <w:r>
              <w:t>03/09/2026</w:t>
            </w:r>
          </w:p>
        </w:tc>
      </w:tr>
      <w:tr w:rsidR="008036FF" w14:paraId="7E96AE30" w14:textId="77777777" w:rsidTr="008036FF">
        <w:trPr>
          <w:cantSplit/>
          <w:trHeight w:val="300"/>
        </w:trPr>
        <w:tc>
          <w:tcPr>
            <w:tcW w:w="567" w:type="dxa"/>
          </w:tcPr>
          <w:p w14:paraId="3DABB0B9" w14:textId="77777777" w:rsidR="008036FF" w:rsidRDefault="008036FF" w:rsidP="00ED4F29"/>
        </w:tc>
        <w:tc>
          <w:tcPr>
            <w:tcW w:w="5097" w:type="dxa"/>
          </w:tcPr>
          <w:p w14:paraId="7EA79014" w14:textId="16FB7643" w:rsidR="008036FF" w:rsidRDefault="008036FF" w:rsidP="00ED4F29">
            <w:r>
              <w:t>Confirmar os requisitos do sistema com o Cliente</w:t>
            </w:r>
          </w:p>
        </w:tc>
        <w:tc>
          <w:tcPr>
            <w:tcW w:w="2407" w:type="dxa"/>
            <w:shd w:val="clear" w:color="auto" w:fill="FFFFFF"/>
          </w:tcPr>
          <w:p w14:paraId="7D4F5E86" w14:textId="66DD6A47" w:rsidR="008036FF" w:rsidRDefault="008036FF" w:rsidP="00ED4F29">
            <w:r>
              <w:t>Gabrielle Alves</w:t>
            </w:r>
          </w:p>
        </w:tc>
        <w:tc>
          <w:tcPr>
            <w:tcW w:w="1557" w:type="dxa"/>
            <w:shd w:val="clear" w:color="auto" w:fill="FFFFFF"/>
          </w:tcPr>
          <w:p w14:paraId="68EA4645" w14:textId="7181F74F" w:rsidR="008036FF" w:rsidRDefault="008036FF" w:rsidP="00ED4F29">
            <w:r>
              <w:t>04/09/2026</w:t>
            </w:r>
          </w:p>
        </w:tc>
      </w:tr>
      <w:tr w:rsidR="008036FF" w14:paraId="479B458D" w14:textId="77777777" w:rsidTr="008036FF">
        <w:trPr>
          <w:cantSplit/>
          <w:trHeight w:val="300"/>
        </w:trPr>
        <w:tc>
          <w:tcPr>
            <w:tcW w:w="567" w:type="dxa"/>
          </w:tcPr>
          <w:p w14:paraId="3B8BCD25" w14:textId="77777777" w:rsidR="008036FF" w:rsidRDefault="008036FF" w:rsidP="00ED4F29"/>
        </w:tc>
        <w:tc>
          <w:tcPr>
            <w:tcW w:w="5097" w:type="dxa"/>
          </w:tcPr>
          <w:p w14:paraId="7D49EB17" w14:textId="23836668" w:rsidR="008036FF" w:rsidRDefault="008036FF" w:rsidP="00ED4F29">
            <w:r>
              <w:t>Elaborar a documentação inicial do projeto</w:t>
            </w:r>
          </w:p>
        </w:tc>
        <w:tc>
          <w:tcPr>
            <w:tcW w:w="2407" w:type="dxa"/>
            <w:shd w:val="clear" w:color="auto" w:fill="FFFFFF"/>
          </w:tcPr>
          <w:p w14:paraId="17CCCBB7" w14:textId="6560FFB2" w:rsidR="008036FF" w:rsidRDefault="008036FF" w:rsidP="00ED4F29">
            <w:r>
              <w:t>Alice Ruiz</w:t>
            </w:r>
          </w:p>
        </w:tc>
        <w:tc>
          <w:tcPr>
            <w:tcW w:w="1557" w:type="dxa"/>
            <w:shd w:val="clear" w:color="auto" w:fill="FFFFFF"/>
          </w:tcPr>
          <w:p w14:paraId="26AFF6C9" w14:textId="1A2C0765" w:rsidR="008036FF" w:rsidRDefault="008036FF" w:rsidP="00ED4F29">
            <w:r>
              <w:t>05/09/2026</w:t>
            </w:r>
          </w:p>
        </w:tc>
      </w:tr>
    </w:tbl>
    <w:p w14:paraId="2C61B641" w14:textId="77777777" w:rsidR="00F5252D" w:rsidRDefault="003D1B14">
      <w:pPr>
        <w:pStyle w:val="Ttulo1"/>
      </w:pPr>
      <w:r>
        <w:t>Próxima Reunião</w:t>
      </w:r>
    </w:p>
    <w:p w14:paraId="3B999E60" w14:textId="48279998" w:rsidR="00911404" w:rsidRPr="002569D0" w:rsidRDefault="00911404" w:rsidP="00911404">
      <w:pPr>
        <w:pStyle w:val="Instruo"/>
        <w:rPr>
          <w:i w:val="0"/>
          <w:iCs/>
        </w:rPr>
      </w:pPr>
      <w:r w:rsidRPr="002569D0">
        <w:rPr>
          <w:i w:val="0"/>
          <w:iCs/>
          <w:color w:val="000000" w:themeColor="text1"/>
        </w:rPr>
        <w:t>Data:</w:t>
      </w:r>
      <w:r w:rsidR="002569D0" w:rsidRPr="002569D0">
        <w:rPr>
          <w:i w:val="0"/>
          <w:iCs/>
          <w:color w:val="000000" w:themeColor="text1"/>
        </w:rPr>
        <w:t>08/09/2026</w:t>
      </w:r>
    </w:p>
    <w:p w14:paraId="0F5D9CA6" w14:textId="1F627535" w:rsidR="00911404" w:rsidRPr="00911404" w:rsidRDefault="00911404" w:rsidP="00911404">
      <w:r>
        <w:t>Horário:</w:t>
      </w:r>
      <w:r w:rsidR="002569D0">
        <w:t xml:space="preserve"> 10:30</w:t>
      </w:r>
    </w:p>
    <w:sectPr w:rsidR="00911404" w:rsidRPr="00911404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935E3" w14:textId="77777777" w:rsidR="009E7A0A" w:rsidRDefault="009E7A0A">
      <w:r>
        <w:separator/>
      </w:r>
    </w:p>
  </w:endnote>
  <w:endnote w:type="continuationSeparator" w:id="0">
    <w:p w14:paraId="175936EF" w14:textId="77777777" w:rsidR="009E7A0A" w:rsidRDefault="009E7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B0C7" w14:textId="7F04596B" w:rsidR="00F5252D" w:rsidRDefault="00F5252D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5252D" w14:paraId="18596ADE" w14:textId="77777777">
      <w:trPr>
        <w:cantSplit/>
      </w:trPr>
      <w:tc>
        <w:tcPr>
          <w:tcW w:w="6300" w:type="dxa"/>
        </w:tcPr>
        <w:p w14:paraId="1C7A9145" w14:textId="02E12CD9" w:rsidR="00F5252D" w:rsidRDefault="00000000" w:rsidP="00BD69EB">
          <w:pPr>
            <w:pStyle w:val="Rodap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alias w:val="Gestor"/>
              <w:tag w:val=""/>
              <w:id w:val="1409343325"/>
              <w:placeholder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7944F7">
                <w:rPr>
                  <w:lang w:val="pt-PT"/>
                </w:rPr>
                <w:t>VA - VendeAí</w:t>
              </w:r>
            </w:sdtContent>
          </w:sdt>
          <w:r w:rsidR="002241D7">
            <w:tab/>
          </w:r>
          <w:sdt>
            <w:sdtPr>
              <w:alias w:val="Assunto"/>
              <w:tag w:val=""/>
              <w:id w:val="2014485945"/>
              <w:placeholde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BD69EB">
                <w:rPr>
                  <w:lang w:val="pt-PT"/>
                </w:rPr>
                <w:t>Versão</w:t>
              </w:r>
              <w:r w:rsidR="007944F7">
                <w:rPr>
                  <w:lang w:val="pt-PT"/>
                </w:rPr>
                <w:t xml:space="preserve"> 1.0</w:t>
              </w:r>
            </w:sdtContent>
          </w:sdt>
        </w:p>
      </w:tc>
      <w:tc>
        <w:tcPr>
          <w:tcW w:w="1705" w:type="dxa"/>
          <w:vAlign w:val="center"/>
        </w:tcPr>
        <w:p w14:paraId="2523C8C7" w14:textId="77777777" w:rsidR="00F5252D" w:rsidRDefault="00F5252D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68DA436C" w14:textId="77777777" w:rsidR="00F5252D" w:rsidRDefault="003D1B1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10C8B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 w:rsidR="00B10C8B">
              <w:rPr>
                <w:noProof/>
              </w:rPr>
              <w:t>2</w:t>
            </w:r>
          </w:fldSimple>
        </w:p>
      </w:tc>
    </w:tr>
  </w:tbl>
  <w:p w14:paraId="396577F4" w14:textId="77777777" w:rsidR="00F5252D" w:rsidRPr="002241D7" w:rsidRDefault="002241D7" w:rsidP="002241D7">
    <w:pPr>
      <w:jc w:val="right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 "Versão do Modelo"  \* MERGEFORMAT </w:instrText>
    </w:r>
    <w:r>
      <w:rPr>
        <w:sz w:val="16"/>
        <w:szCs w:val="16"/>
        <w:lang w:val="pt-PT"/>
      </w:rPr>
      <w:fldChar w:fldCharType="separate"/>
    </w:r>
    <w:r w:rsidR="007944F7"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0A2D1" w14:textId="77777777" w:rsidR="009E7A0A" w:rsidRDefault="009E7A0A">
      <w:r>
        <w:separator/>
      </w:r>
    </w:p>
  </w:footnote>
  <w:footnote w:type="continuationSeparator" w:id="0">
    <w:p w14:paraId="056C00BB" w14:textId="77777777" w:rsidR="009E7A0A" w:rsidRDefault="009E7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5252D" w14:paraId="1B67CF11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556E496" w14:textId="6BB7CC83" w:rsidR="00F5252D" w:rsidRDefault="002569D0">
          <w:pPr>
            <w:pStyle w:val="Cabealho"/>
            <w:rPr>
              <w:lang w:val="pt-PT"/>
            </w:rPr>
          </w:pPr>
          <w:r>
            <w:rPr>
              <w:lang w:val="pt-PT"/>
            </w:rPr>
            <w:t>R&amp;D</w:t>
          </w:r>
        </w:p>
      </w:tc>
      <w:sdt>
        <w:sdtPr>
          <w:alias w:val="Título"/>
          <w:tag w:val=""/>
          <w:id w:val="257487018"/>
          <w:placeholde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18C4A33" w14:textId="77777777" w:rsidR="00F5252D" w:rsidRDefault="00BD69EB">
              <w:pPr>
                <w:pStyle w:val="Cabealho"/>
              </w:pPr>
              <w:r>
                <w:rPr>
                  <w:lang w:val="pt-PT"/>
                </w:rPr>
                <w:t>Ata de Reunião</w:t>
              </w:r>
            </w:p>
          </w:tc>
        </w:sdtContent>
      </w:sdt>
      <w:tc>
        <w:tcPr>
          <w:tcW w:w="1440" w:type="dxa"/>
          <w:vAlign w:val="center"/>
        </w:tcPr>
        <w:p w14:paraId="1E075C2C" w14:textId="77777777" w:rsidR="00F5252D" w:rsidRDefault="00F5252D">
          <w:pPr>
            <w:pStyle w:val="Cabealho"/>
          </w:pPr>
        </w:p>
      </w:tc>
    </w:tr>
  </w:tbl>
  <w:p w14:paraId="787F72CC" w14:textId="77777777" w:rsidR="00F5252D" w:rsidRDefault="00F5252D">
    <w:pPr>
      <w:pStyle w:val="Cabealh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7058"/>
    <w:multiLevelType w:val="hybridMultilevel"/>
    <w:tmpl w:val="CC9AD1AC"/>
    <w:lvl w:ilvl="0" w:tplc="4A32D99E">
      <w:start w:val="1"/>
      <w:numFmt w:val="bullet"/>
      <w:lvlText w:val=""/>
      <w:lvlJc w:val="left"/>
      <w:pPr>
        <w:tabs>
          <w:tab w:val="num" w:pos="1066"/>
        </w:tabs>
        <w:ind w:left="706" w:firstLine="0"/>
      </w:pPr>
      <w:rPr>
        <w:rFonts w:ascii="Symbol" w:hAnsi="Symbol" w:hint="default"/>
        <w:color w:val="0000FF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3A21441E"/>
    <w:multiLevelType w:val="hybridMultilevel"/>
    <w:tmpl w:val="B950DADA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3075C7"/>
    <w:multiLevelType w:val="hybridMultilevel"/>
    <w:tmpl w:val="5F605B02"/>
    <w:lvl w:ilvl="0" w:tplc="04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172113"/>
    <w:multiLevelType w:val="hybridMultilevel"/>
    <w:tmpl w:val="3460ADB6"/>
    <w:lvl w:ilvl="0" w:tplc="5D5CE9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4F037EA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3F37BFE"/>
    <w:multiLevelType w:val="hybridMultilevel"/>
    <w:tmpl w:val="2280D3C8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A7A0114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217812328">
    <w:abstractNumId w:val="4"/>
  </w:num>
  <w:num w:numId="2" w16cid:durableId="899438393">
    <w:abstractNumId w:val="1"/>
  </w:num>
  <w:num w:numId="3" w16cid:durableId="1609122993">
    <w:abstractNumId w:val="5"/>
  </w:num>
  <w:num w:numId="4" w16cid:durableId="670985781">
    <w:abstractNumId w:val="3"/>
  </w:num>
  <w:num w:numId="5" w16cid:durableId="658924701">
    <w:abstractNumId w:val="0"/>
  </w:num>
  <w:num w:numId="6" w16cid:durableId="85835110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 fill="f" fillcolor="silver" strokecolor="#333">
      <v:fill color="silver" on="f"/>
      <v:stroke color="#33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F7"/>
    <w:rsid w:val="000C32B5"/>
    <w:rsid w:val="000F14C7"/>
    <w:rsid w:val="001B31FC"/>
    <w:rsid w:val="002241D7"/>
    <w:rsid w:val="002569D0"/>
    <w:rsid w:val="00283A99"/>
    <w:rsid w:val="003342EF"/>
    <w:rsid w:val="00387F9D"/>
    <w:rsid w:val="003D1B14"/>
    <w:rsid w:val="0050345B"/>
    <w:rsid w:val="00531DBF"/>
    <w:rsid w:val="0053568F"/>
    <w:rsid w:val="005D21A8"/>
    <w:rsid w:val="005F6BAE"/>
    <w:rsid w:val="005F6DB6"/>
    <w:rsid w:val="00632E86"/>
    <w:rsid w:val="00664E86"/>
    <w:rsid w:val="0071235D"/>
    <w:rsid w:val="007944F7"/>
    <w:rsid w:val="008036FF"/>
    <w:rsid w:val="008D7C21"/>
    <w:rsid w:val="00911404"/>
    <w:rsid w:val="009D7C14"/>
    <w:rsid w:val="009E7A0A"/>
    <w:rsid w:val="009F3F0E"/>
    <w:rsid w:val="00A5218E"/>
    <w:rsid w:val="00A6332D"/>
    <w:rsid w:val="00B10C8B"/>
    <w:rsid w:val="00BB5564"/>
    <w:rsid w:val="00BD69EB"/>
    <w:rsid w:val="00C22B8B"/>
    <w:rsid w:val="00CA6E12"/>
    <w:rsid w:val="00CB2144"/>
    <w:rsid w:val="00CB2BEF"/>
    <w:rsid w:val="00D958BA"/>
    <w:rsid w:val="00DE26B2"/>
    <w:rsid w:val="00DE6A24"/>
    <w:rsid w:val="00E45BD5"/>
    <w:rsid w:val="00E7098B"/>
    <w:rsid w:val="00F030E7"/>
    <w:rsid w:val="00F5252D"/>
    <w:rsid w:val="00FE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silver" strokecolor="#333">
      <v:fill color="silver" on="f"/>
      <v:stroke color="#333"/>
    </o:shapedefaults>
    <o:shapelayout v:ext="edit">
      <o:idmap v:ext="edit" data="2"/>
    </o:shapelayout>
  </w:shapeDefaults>
  <w:decimalSymbol w:val=","/>
  <w:listSeparator w:val=";"/>
  <w14:docId w14:val="3B3C30E4"/>
  <w15:docId w15:val="{43C0684F-C6B4-4288-8C25-17C062B7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3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3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semiHidden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semiHidden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character" w:styleId="TextodoEspaoReservado">
    <w:name w:val="Placeholder Text"/>
    <w:basedOn w:val="Fontepargpadro"/>
    <w:uiPriority w:val="99"/>
    <w:semiHidden/>
    <w:rsid w:val="00BD69EB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E271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2718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\Downloads\Template%20-%20Ata%20de%20Reuni&#227;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Ata de Reunião</Template>
  <TotalTime>24</TotalTime>
  <Pages>2</Pages>
  <Words>381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Ata de Reunião</vt:lpstr>
    </vt:vector>
  </TitlesOfParts>
  <Manager>VA - VendeAí</Manager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</dc:title>
  <dc:subject>Versão 1.0</dc:subject>
  <dc:creator>Andréia Mayumi</dc:creator>
  <cp:lastModifiedBy>Andréia Mayumi</cp:lastModifiedBy>
  <cp:revision>2</cp:revision>
  <cp:lastPrinted>2005-03-23T19:00:00Z</cp:lastPrinted>
  <dcterms:created xsi:type="dcterms:W3CDTF">2026-09-01T11:38:00Z</dcterms:created>
  <dcterms:modified xsi:type="dcterms:W3CDTF">2026-09-01T12:02:00Z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do Modelo">
    <vt:lpwstr>1</vt:lpwstr>
  </property>
  <property fmtid="{D5CDD505-2E9C-101B-9397-08002B2CF9AE}" pid="3" name="Nome do Modelo">
    <vt:lpwstr>MF - FPROJ - Ata de Reunião</vt:lpwstr>
  </property>
</Properties>
</file>